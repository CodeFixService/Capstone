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3C7E3D">
        <w:trPr>
          <w:cantSplit/>
          <w:trHeight w:val="505"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7BDFA0B3" w:rsidR="004D5823" w:rsidRDefault="003C7E3D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CodeFix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7322ACFA" w:rsidR="009D5E8A" w:rsidRDefault="008F028D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06.11.</w:t>
            </w:r>
            <w:r w:rsidR="00F46E8F" w:rsidRPr="00F46E8F">
              <w:rPr>
                <w:rFonts w:ascii="Tahoma" w:hAnsi="Tahoma"/>
              </w:rPr>
              <w:t>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76A02CB2" w:rsidR="009D5E8A" w:rsidRDefault="003C7E3D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3C7E3D">
              <w:rPr>
                <w:rFonts w:ascii="Tahoma" w:hAnsi="Tahoma"/>
                <w:lang w:val="es-ES"/>
              </w:rPr>
              <w:t>SMARTFLOW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40B2B" w14:textId="100BBAB4" w:rsidR="0006703B" w:rsidRPr="00F14498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  <w:r w:rsidRPr="00F14498">
              <w:rPr>
                <w:rFonts w:ascii="Arial" w:eastAsia="Arial Unicode MS" w:hAnsi="Arial" w:cs="Arial"/>
              </w:rPr>
              <w:t>Juan Castillo Loyola</w:t>
            </w:r>
          </w:p>
          <w:p w14:paraId="188AEEAE" w14:textId="77777777" w:rsidR="003C7E3D" w:rsidRDefault="003C7E3D" w:rsidP="00F14498">
            <w:pPr>
              <w:rPr>
                <w:rFonts w:ascii="Arial" w:eastAsia="Arial Unicode MS" w:hAnsi="Arial" w:cs="Arial"/>
              </w:rPr>
            </w:pPr>
            <w:proofErr w:type="spellStart"/>
            <w:r>
              <w:rPr>
                <w:rFonts w:ascii="Arial" w:eastAsia="Arial Unicode MS" w:hAnsi="Arial" w:cs="Arial"/>
              </w:rPr>
              <w:t>Mallely</w:t>
            </w:r>
            <w:proofErr w:type="spellEnd"/>
            <w:r>
              <w:rPr>
                <w:rFonts w:ascii="Arial" w:eastAsia="Arial Unicode MS" w:hAnsi="Arial" w:cs="Arial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</w:rPr>
              <w:t>Calfilaf</w:t>
            </w:r>
            <w:proofErr w:type="spellEnd"/>
            <w:r>
              <w:rPr>
                <w:rFonts w:ascii="Arial" w:eastAsia="Arial Unicode MS" w:hAnsi="Arial" w:cs="Arial"/>
              </w:rPr>
              <w:t xml:space="preserve"> Aguayo</w:t>
            </w:r>
          </w:p>
          <w:p w14:paraId="6CB6B990" w14:textId="7B162A6E" w:rsidR="003C7E3D" w:rsidRDefault="003C7E3D" w:rsidP="00F1449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F1E8D" w14:textId="77777777" w:rsidR="0006703B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69CF00C7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587D6BC1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Duoc </w:t>
            </w:r>
            <w:proofErr w:type="spellStart"/>
            <w:r>
              <w:rPr>
                <w:rFonts w:ascii="Tahoma" w:hAnsi="Tahoma" w:cs="Tahoma"/>
              </w:rPr>
              <w:t>Uc</w:t>
            </w:r>
            <w:proofErr w:type="spellEnd"/>
          </w:p>
          <w:p w14:paraId="38F9B6A2" w14:textId="145A97B2" w:rsidR="003C7E3D" w:rsidRPr="00910826" w:rsidRDefault="003C7E3D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3C7E3D">
            <w:pPr>
              <w:spacing w:line="360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77777777" w:rsidR="003C7E3D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77777777" w:rsidR="003C7E3D" w:rsidRPr="00AC50AA" w:rsidRDefault="003C7E3D" w:rsidP="003C7E3D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33A751" w14:textId="77777777" w:rsidR="003C7E3D" w:rsidRDefault="003C7E3D" w:rsidP="00F14498">
            <w:pPr>
              <w:numPr>
                <w:ilvl w:val="0"/>
                <w:numId w:val="0"/>
              </w:num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+56950868263</w:t>
            </w:r>
          </w:p>
          <w:p w14:paraId="3C98769C" w14:textId="77777777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+56945806075</w:t>
            </w:r>
          </w:p>
          <w:p w14:paraId="31801232" w14:textId="1D7356E2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+56222833232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4CF9A" w14:textId="0551C3F0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8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codefixcontactojosue@codefix.cl</w:t>
              </w:r>
            </w:hyperlink>
          </w:p>
          <w:p w14:paraId="3E7AEE70" w14:textId="1950777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9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codefixcontactomallely@codefix.cl</w:t>
              </w:r>
            </w:hyperlink>
          </w:p>
          <w:p w14:paraId="12BBF549" w14:textId="3024E2DC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 w:rsidRPr="003C7E3D">
              <w:rPr>
                <w:rFonts w:ascii="Tahoma" w:hAnsi="Tahoma" w:cs="Tahoma"/>
              </w:rPr>
              <w:t>duocucproyectos@duocuc.cl</w:t>
            </w:r>
          </w:p>
          <w:p w14:paraId="1946D8A4" w14:textId="0DE5314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</w:rPr>
            </w:pPr>
          </w:p>
        </w:tc>
      </w:tr>
      <w:tr w:rsidR="003C7E3D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3C7E3D" w:rsidRDefault="003C7E3D" w:rsidP="003C7E3D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3C7E3D" w:rsidRDefault="003C7E3D" w:rsidP="003C7E3D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2468FC15" w14:textId="1AAAF14C" w:rsidR="008F028D" w:rsidRPr="008F028D" w:rsidRDefault="008F028D" w:rsidP="008F028D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F028D">
              <w:rPr>
                <w:rFonts w:ascii="Tahoma" w:hAnsi="Tahoma"/>
              </w:rPr>
              <w:t>Presentación de primeras vistas funcionales.</w:t>
            </w:r>
          </w:p>
          <w:p w14:paraId="6A9B83E6" w14:textId="77777777" w:rsidR="008F028D" w:rsidRPr="008F028D" w:rsidRDefault="008F028D" w:rsidP="008F028D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F028D">
              <w:rPr>
                <w:rFonts w:ascii="Tahoma" w:hAnsi="Tahoma"/>
              </w:rPr>
              <w:t>Integración del módulo Estudiante:</w:t>
            </w:r>
          </w:p>
          <w:p w14:paraId="6B1FF953" w14:textId="77777777" w:rsidR="008F028D" w:rsidRPr="008F028D" w:rsidRDefault="008F028D" w:rsidP="008F028D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</w:p>
          <w:p w14:paraId="36F91077" w14:textId="2AF7B638" w:rsidR="008F028D" w:rsidRPr="008F028D" w:rsidRDefault="008F028D" w:rsidP="008F028D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F028D">
              <w:rPr>
                <w:rFonts w:ascii="Tahoma" w:hAnsi="Tahoma"/>
              </w:rPr>
              <w:t>Envío de solicitud</w:t>
            </w:r>
          </w:p>
          <w:p w14:paraId="7CFFCD8B" w14:textId="7C16525D" w:rsidR="008F028D" w:rsidRPr="008F028D" w:rsidRDefault="008F028D" w:rsidP="008F028D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F028D">
              <w:rPr>
                <w:rFonts w:ascii="Tahoma" w:hAnsi="Tahoma"/>
              </w:rPr>
              <w:t>Historial de solicitudes</w:t>
            </w:r>
          </w:p>
          <w:p w14:paraId="6F8D6D03" w14:textId="7F62B9AF" w:rsidR="008F028D" w:rsidRPr="008F028D" w:rsidRDefault="008F028D" w:rsidP="008F028D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F028D">
              <w:rPr>
                <w:rFonts w:ascii="Tahoma" w:hAnsi="Tahoma"/>
              </w:rPr>
              <w:t>Estado (Pendiente / Confirmada / Rechazada)</w:t>
            </w:r>
          </w:p>
          <w:p w14:paraId="4153E233" w14:textId="097A712E" w:rsidR="008F028D" w:rsidRPr="008F028D" w:rsidRDefault="008F028D" w:rsidP="008F028D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F028D">
              <w:rPr>
                <w:rFonts w:ascii="Tahoma" w:hAnsi="Tahoma"/>
              </w:rPr>
              <w:t>Vista Coordinador con listado de solicitudes recibidas.</w:t>
            </w:r>
          </w:p>
          <w:p w14:paraId="5230C8BE" w14:textId="395495E7" w:rsidR="008F028D" w:rsidRPr="008F028D" w:rsidRDefault="008F028D" w:rsidP="008F028D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F028D">
              <w:rPr>
                <w:rFonts w:ascii="Tahoma" w:hAnsi="Tahoma"/>
              </w:rPr>
              <w:t>Validaciones implementadas en formulario.</w:t>
            </w:r>
          </w:p>
          <w:p w14:paraId="584B142F" w14:textId="34920A39" w:rsidR="00DF6EA5" w:rsidRDefault="008F028D" w:rsidP="008F028D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proofErr w:type="spellStart"/>
            <w:r w:rsidRPr="008F028D">
              <w:rPr>
                <w:rFonts w:ascii="Tahoma" w:hAnsi="Tahoma"/>
              </w:rPr>
              <w:t>Roadmap</w:t>
            </w:r>
            <w:proofErr w:type="spellEnd"/>
            <w:r w:rsidRPr="008F028D">
              <w:rPr>
                <w:rFonts w:ascii="Tahoma" w:hAnsi="Tahoma"/>
              </w:rPr>
              <w:t xml:space="preserve"> hacia la presentación del 13/11.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57AAEAB2" w14:textId="2858D5FE" w:rsidR="0024655F" w:rsidRPr="00F46E8F" w:rsidRDefault="0024655F" w:rsidP="00F46E8F">
            <w:pPr>
              <w:rPr>
                <w:rFonts w:ascii="Tahoma" w:hAnsi="Tahoma" w:cs="Tahoma"/>
              </w:rPr>
            </w:pPr>
          </w:p>
          <w:p w14:paraId="52FA8235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Lugar: DUOC UC – Sala de reuniones virtual</w:t>
            </w:r>
          </w:p>
          <w:p w14:paraId="6F621965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1753858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8FF5D2A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67A5DBE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Asistentes:</w:t>
            </w:r>
          </w:p>
          <w:p w14:paraId="60F1862E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CB5701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Juan Castillo Loyola (Jefe de Proyecto)</w:t>
            </w:r>
          </w:p>
          <w:p w14:paraId="479948D1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24655F">
              <w:rPr>
                <w:rFonts w:ascii="Tahoma" w:hAnsi="Tahoma" w:cs="Tahoma"/>
              </w:rPr>
              <w:t>Mallely</w:t>
            </w:r>
            <w:proofErr w:type="spellEnd"/>
            <w:r w:rsidRPr="0024655F">
              <w:rPr>
                <w:rFonts w:ascii="Tahoma" w:hAnsi="Tahoma" w:cs="Tahoma"/>
              </w:rPr>
              <w:t xml:space="preserve"> </w:t>
            </w:r>
            <w:proofErr w:type="spellStart"/>
            <w:r w:rsidRPr="0024655F">
              <w:rPr>
                <w:rFonts w:ascii="Tahoma" w:hAnsi="Tahoma" w:cs="Tahoma"/>
              </w:rPr>
              <w:t>Calfilaf</w:t>
            </w:r>
            <w:proofErr w:type="spellEnd"/>
            <w:r w:rsidRPr="0024655F">
              <w:rPr>
                <w:rFonts w:ascii="Tahoma" w:hAnsi="Tahoma" w:cs="Tahoma"/>
              </w:rPr>
              <w:t xml:space="preserve"> Aguayo (Gerente de Proyecto)</w:t>
            </w:r>
          </w:p>
          <w:p w14:paraId="5E8B5171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Duoc UC (Cliente)</w:t>
            </w:r>
          </w:p>
          <w:p w14:paraId="21C03BE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Banco Santander (Patrocinador Principal)</w:t>
            </w:r>
          </w:p>
          <w:p w14:paraId="66C63327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24655F">
              <w:rPr>
                <w:rFonts w:ascii="Tahoma" w:hAnsi="Tahoma" w:cs="Tahoma"/>
              </w:rPr>
              <w:t>Victor</w:t>
            </w:r>
            <w:proofErr w:type="spellEnd"/>
            <w:r w:rsidRPr="0024655F">
              <w:rPr>
                <w:rFonts w:ascii="Tahoma" w:hAnsi="Tahoma" w:cs="Tahoma"/>
              </w:rPr>
              <w:t xml:space="preserve"> Godoy (patrocinador Secundario)</w:t>
            </w:r>
          </w:p>
          <w:p w14:paraId="66FDFC6F" w14:textId="7777777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731077AD" w14:textId="77777777" w:rsidR="008F028D" w:rsidRPr="008F028D" w:rsidRDefault="008F028D" w:rsidP="008F028D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8F028D">
              <w:rPr>
                <w:rFonts w:ascii="Tahoma" w:hAnsi="Tahoma" w:cs="Tahoma"/>
              </w:rPr>
              <w:t>El equipo mostró:</w:t>
            </w:r>
          </w:p>
          <w:p w14:paraId="59CC117F" w14:textId="77777777" w:rsidR="008F028D" w:rsidRPr="008F028D" w:rsidRDefault="008F028D" w:rsidP="008F028D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8F028D">
              <w:rPr>
                <w:rFonts w:ascii="Tahoma" w:hAnsi="Tahoma" w:cs="Tahoma"/>
              </w:rPr>
              <w:t>Flujo completo del estudiante (borrador funcional).</w:t>
            </w:r>
          </w:p>
          <w:p w14:paraId="04C8137A" w14:textId="77777777" w:rsidR="008F028D" w:rsidRPr="008F028D" w:rsidRDefault="008F028D" w:rsidP="008F028D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8F028D">
              <w:rPr>
                <w:rFonts w:ascii="Tahoma" w:hAnsi="Tahoma" w:cs="Tahoma"/>
              </w:rPr>
              <w:t>Validaciones operativas (campos obligatorios y formato).</w:t>
            </w:r>
          </w:p>
          <w:p w14:paraId="0A9FD6BC" w14:textId="77777777" w:rsidR="008F028D" w:rsidRPr="008F028D" w:rsidRDefault="008F028D" w:rsidP="008F028D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8F028D">
              <w:rPr>
                <w:rFonts w:ascii="Tahoma" w:hAnsi="Tahoma" w:cs="Tahoma"/>
              </w:rPr>
              <w:t>Vista Coordinador con tabla y filtros simples.</w:t>
            </w:r>
          </w:p>
          <w:p w14:paraId="30FDB29B" w14:textId="77777777" w:rsidR="008F028D" w:rsidRPr="008F028D" w:rsidRDefault="008F028D" w:rsidP="008F028D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8F028D">
              <w:rPr>
                <w:rFonts w:ascii="Tahoma" w:hAnsi="Tahoma" w:cs="Tahoma"/>
              </w:rPr>
              <w:t>Actualización de estados funcionando.</w:t>
            </w:r>
          </w:p>
          <w:p w14:paraId="0FB9A2A7" w14:textId="77777777" w:rsidR="008F028D" w:rsidRPr="008F028D" w:rsidRDefault="008F028D" w:rsidP="008F028D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8F028D">
              <w:rPr>
                <w:rFonts w:ascii="Tahoma" w:hAnsi="Tahoma" w:cs="Tahoma"/>
              </w:rPr>
              <w:t>Primera integración del módulo Administrador (solo visual).</w:t>
            </w:r>
          </w:p>
          <w:p w14:paraId="5FA198F0" w14:textId="77777777" w:rsidR="008F028D" w:rsidRPr="008F028D" w:rsidRDefault="008F028D" w:rsidP="008F028D">
            <w:pPr>
              <w:pStyle w:val="Paragraph1"/>
              <w:numPr>
                <w:ilvl w:val="0"/>
                <w:numId w:val="25"/>
              </w:numPr>
              <w:spacing w:after="120"/>
              <w:rPr>
                <w:rFonts w:ascii="Tahoma" w:hAnsi="Tahoma" w:cs="Tahoma"/>
              </w:rPr>
            </w:pPr>
            <w:r w:rsidRPr="008F028D">
              <w:rPr>
                <w:rFonts w:ascii="Tahoma" w:hAnsi="Tahoma" w:cs="Tahoma"/>
              </w:rPr>
              <w:t>El cliente entregó observaciones menores respecto a nombres de campos y orden de información.</w:t>
            </w:r>
          </w:p>
          <w:p w14:paraId="557518D6" w14:textId="5236B6B1" w:rsidR="008F028D" w:rsidRPr="008F028D" w:rsidRDefault="008F028D" w:rsidP="008F028D">
            <w:pPr>
              <w:pStyle w:val="Paragraph1"/>
              <w:numPr>
                <w:ilvl w:val="0"/>
                <w:numId w:val="0"/>
              </w:numPr>
              <w:spacing w:after="120"/>
              <w:ind w:left="36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</w:rPr>
              <w:t>Próximareunion</w:t>
            </w:r>
            <w:proofErr w:type="spellEnd"/>
            <w:r w:rsidRPr="008F028D">
              <w:rPr>
                <w:rFonts w:ascii="Tahoma" w:hAnsi="Tahoma" w:cs="Tahoma"/>
              </w:rPr>
              <w:br/>
              <w:t>Jueves 13/11/2025 → Presentación de avance casi final del sistema.</w:t>
            </w:r>
          </w:p>
          <w:p w14:paraId="443BAA62" w14:textId="0E2D43DD" w:rsidR="0080324E" w:rsidRDefault="0080324E" w:rsidP="00893F46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8F028D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23B62282" w:rsidR="008F028D" w:rsidRDefault="008F028D" w:rsidP="008F028D">
            <w:pPr>
              <w:pStyle w:val="Encabezado"/>
              <w:rPr>
                <w:rFonts w:ascii="Tahoma" w:hAnsi="Tahoma" w:cs="Tahoma"/>
              </w:rPr>
            </w:pPr>
            <w:r w:rsidRPr="003F170B">
              <w:t>Vistas iniciales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1F7EA842" w:rsidR="008F028D" w:rsidRDefault="008F028D" w:rsidP="008F028D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3F170B">
              <w:t>Aprobadas para avanzar.</w:t>
            </w:r>
          </w:p>
        </w:tc>
      </w:tr>
      <w:tr w:rsidR="008F028D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63B23A3B" w:rsidR="008F028D" w:rsidRDefault="008F028D" w:rsidP="008F028D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3F170B">
              <w:t>Flujo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1B85E596" w:rsidR="008F028D" w:rsidRDefault="008F028D" w:rsidP="008F028D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3F170B">
              <w:t>Estudiante Coordinador validado.</w:t>
            </w:r>
          </w:p>
        </w:tc>
      </w:tr>
      <w:tr w:rsidR="008F028D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317D85B8" w:rsidR="008F028D" w:rsidRDefault="008F028D" w:rsidP="008F028D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3F170B">
              <w:t>Ajustes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3A7A35CC" w:rsidR="008F028D" w:rsidRDefault="008F028D" w:rsidP="008F028D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3F170B">
              <w:t>Mejorar nombres de botones y limpieza visual.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8F028D" w14:paraId="56EF3C38" w14:textId="77777777" w:rsidTr="00031BB1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9276EE" w14:textId="129162EE" w:rsidR="008F028D" w:rsidRDefault="008F028D" w:rsidP="008F028D">
            <w:pPr>
              <w:ind w:right="-15"/>
              <w:rPr>
                <w:rFonts w:ascii="Arial" w:eastAsia="Arial Unicode MS" w:hAnsi="Arial" w:cs="Arial"/>
              </w:rPr>
            </w:pPr>
            <w:r w:rsidRPr="00006C9E">
              <w:t>Mejoras visuales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E988A9" w14:textId="31BCFC1A" w:rsidR="008F028D" w:rsidRDefault="008F028D" w:rsidP="008F028D">
            <w:pPr>
              <w:ind w:right="-15"/>
              <w:rPr>
                <w:rFonts w:ascii="Arial" w:eastAsia="Arial Unicode MS" w:hAnsi="Arial" w:cs="Arial"/>
              </w:rPr>
            </w:pPr>
            <w:r w:rsidRPr="00006C9E">
              <w:t>10/11/2025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2CB382" w14:textId="015A1F33" w:rsidR="008F028D" w:rsidRDefault="008F028D" w:rsidP="008F028D">
            <w:pPr>
              <w:ind w:right="-15"/>
              <w:rPr>
                <w:rFonts w:ascii="Arial" w:eastAsia="Arial Unicode MS" w:hAnsi="Arial" w:cs="Arial"/>
              </w:rPr>
            </w:pPr>
            <w:r w:rsidRPr="00006C9E">
              <w:t>Equipo UX</w:t>
            </w:r>
          </w:p>
        </w:tc>
      </w:tr>
      <w:tr w:rsidR="008F028D" w14:paraId="0963C3C2" w14:textId="77777777" w:rsidTr="00031BB1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E620D0" w14:textId="2FA20CFD" w:rsidR="008F028D" w:rsidRDefault="008F028D" w:rsidP="008F028D">
            <w:pPr>
              <w:ind w:right="-15"/>
              <w:rPr>
                <w:rFonts w:ascii="Arial" w:eastAsia="Arial Unicode MS" w:hAnsi="Arial" w:cs="Arial"/>
              </w:rPr>
            </w:pPr>
            <w:r w:rsidRPr="00006C9E">
              <w:t>Ajustes funcionales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8597B1" w14:textId="7E374D5F" w:rsidR="008F028D" w:rsidRDefault="008F028D" w:rsidP="008F028D">
            <w:pPr>
              <w:ind w:right="-15"/>
              <w:rPr>
                <w:rFonts w:ascii="Arial" w:eastAsia="Arial Unicode MS" w:hAnsi="Arial" w:cs="Arial"/>
              </w:rPr>
            </w:pPr>
            <w:r w:rsidRPr="00006C9E">
              <w:t>11/11/2025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1929C2" w14:textId="61056A89" w:rsidR="008F028D" w:rsidRDefault="008F028D" w:rsidP="008F028D">
            <w:pPr>
              <w:ind w:right="-15"/>
              <w:rPr>
                <w:rFonts w:ascii="Arial" w:eastAsia="Arial Unicode MS" w:hAnsi="Arial" w:cs="Arial"/>
              </w:rPr>
            </w:pPr>
            <w:proofErr w:type="spellStart"/>
            <w:r w:rsidRPr="00006C9E">
              <w:t>Backend</w:t>
            </w:r>
            <w:proofErr w:type="spellEnd"/>
          </w:p>
        </w:tc>
      </w:tr>
      <w:tr w:rsidR="008F028D" w14:paraId="2EF1830A" w14:textId="77777777" w:rsidTr="00031BB1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599981" w14:textId="2D12CA82" w:rsidR="008F028D" w:rsidRDefault="008F028D" w:rsidP="008F028D">
            <w:pPr>
              <w:ind w:right="-15"/>
              <w:rPr>
                <w:rFonts w:ascii="Arial" w:eastAsia="Arial Unicode MS" w:hAnsi="Arial" w:cs="Arial"/>
              </w:rPr>
            </w:pPr>
            <w:r w:rsidRPr="00006C9E">
              <w:lastRenderedPageBreak/>
              <w:t>Preparar avance final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62D443" w14:textId="3B0CBBD3" w:rsidR="008F028D" w:rsidRDefault="008F028D" w:rsidP="008F028D">
            <w:pPr>
              <w:numPr>
                <w:ilvl w:val="0"/>
                <w:numId w:val="0"/>
              </w:numPr>
              <w:ind w:right="-15"/>
              <w:rPr>
                <w:rFonts w:ascii="Arial" w:eastAsia="Arial Unicode MS" w:hAnsi="Arial" w:cs="Arial"/>
              </w:rPr>
            </w:pPr>
            <w:r w:rsidRPr="00006C9E">
              <w:t>13/11/2025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75E57A" w14:textId="5908E244" w:rsidR="008F028D" w:rsidRDefault="008F028D" w:rsidP="008F028D">
            <w:pPr>
              <w:ind w:right="-15"/>
              <w:rPr>
                <w:rFonts w:ascii="Arial" w:eastAsia="Arial Unicode MS" w:hAnsi="Arial" w:cs="Arial"/>
              </w:rPr>
            </w:pPr>
            <w:r w:rsidRPr="00006C9E">
              <w:t>Jefe de Proyecto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4F1413A6" w:rsidR="004D5823" w:rsidRPr="0099092B" w:rsidRDefault="008F028D" w:rsidP="0024655F">
            <w:pPr>
              <w:numPr>
                <w:ilvl w:val="0"/>
                <w:numId w:val="0"/>
              </w:numPr>
              <w:spacing w:after="120"/>
              <w:jc w:val="both"/>
              <w:rPr>
                <w:rFonts w:ascii="Tahoma" w:hAnsi="Tahoma" w:cs="Tahoma"/>
              </w:rPr>
            </w:pPr>
            <w:r w:rsidRPr="008F028D">
              <w:rPr>
                <w:rFonts w:ascii="Tahoma" w:hAnsi="Tahoma" w:cs="Tahoma"/>
              </w:rPr>
              <w:t>El cliente destaca que el avance está sólido y pide mantener el enfoque para consolidar todas las vistas en la reunión del 13/11.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391C" w14:textId="77777777" w:rsidR="00DE6F70" w:rsidRDefault="00DE6F70">
      <w:r>
        <w:separator/>
      </w:r>
    </w:p>
  </w:endnote>
  <w:endnote w:type="continuationSeparator" w:id="0">
    <w:p w14:paraId="47B03A72" w14:textId="77777777" w:rsidR="00DE6F70" w:rsidRDefault="00DE6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3C224" w14:textId="77777777" w:rsidR="00DE6F70" w:rsidRDefault="00DE6F70">
      <w:r>
        <w:separator/>
      </w:r>
    </w:p>
  </w:footnote>
  <w:footnote w:type="continuationSeparator" w:id="0">
    <w:p w14:paraId="16A05B5B" w14:textId="77777777" w:rsidR="00DE6F70" w:rsidRDefault="00DE6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4417144"/>
    <w:multiLevelType w:val="multilevel"/>
    <w:tmpl w:val="3D4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8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E7481"/>
    <w:multiLevelType w:val="multilevel"/>
    <w:tmpl w:val="A86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1"/>
  </w:num>
  <w:num w:numId="3" w16cid:durableId="671104450">
    <w:abstractNumId w:val="7"/>
  </w:num>
  <w:num w:numId="4" w16cid:durableId="1720202760">
    <w:abstractNumId w:val="15"/>
  </w:num>
  <w:num w:numId="5" w16cid:durableId="1251817787">
    <w:abstractNumId w:val="12"/>
  </w:num>
  <w:num w:numId="6" w16cid:durableId="511451714">
    <w:abstractNumId w:val="3"/>
  </w:num>
  <w:num w:numId="7" w16cid:durableId="1554461939">
    <w:abstractNumId w:val="4"/>
  </w:num>
  <w:num w:numId="8" w16cid:durableId="574583367">
    <w:abstractNumId w:val="16"/>
  </w:num>
  <w:num w:numId="9" w16cid:durableId="910309261">
    <w:abstractNumId w:val="8"/>
  </w:num>
  <w:num w:numId="10" w16cid:durableId="862792221">
    <w:abstractNumId w:val="19"/>
  </w:num>
  <w:num w:numId="11" w16cid:durableId="2082555965">
    <w:abstractNumId w:val="13"/>
  </w:num>
  <w:num w:numId="12" w16cid:durableId="249002401">
    <w:abstractNumId w:val="20"/>
  </w:num>
  <w:num w:numId="13" w16cid:durableId="639068430">
    <w:abstractNumId w:val="10"/>
  </w:num>
  <w:num w:numId="14" w16cid:durableId="13710350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1"/>
  </w:num>
  <w:num w:numId="16" w16cid:durableId="80416260">
    <w:abstractNumId w:val="6"/>
  </w:num>
  <w:num w:numId="17" w16cid:durableId="130441396">
    <w:abstractNumId w:val="5"/>
  </w:num>
  <w:num w:numId="18" w16cid:durableId="612977884">
    <w:abstractNumId w:val="11"/>
  </w:num>
  <w:num w:numId="19" w16cid:durableId="748694107">
    <w:abstractNumId w:val="18"/>
  </w:num>
  <w:num w:numId="20" w16cid:durableId="306396132">
    <w:abstractNumId w:val="11"/>
  </w:num>
  <w:num w:numId="21" w16cid:durableId="552086457">
    <w:abstractNumId w:val="1"/>
  </w:num>
  <w:num w:numId="22" w16cid:durableId="412121586">
    <w:abstractNumId w:val="11"/>
  </w:num>
  <w:num w:numId="23" w16cid:durableId="932201381">
    <w:abstractNumId w:val="11"/>
  </w:num>
  <w:num w:numId="24" w16cid:durableId="1401751577">
    <w:abstractNumId w:val="14"/>
  </w:num>
  <w:num w:numId="25" w16cid:durableId="1133257203">
    <w:abstractNumId w:val="2"/>
  </w:num>
  <w:num w:numId="26" w16cid:durableId="1005665952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44B34"/>
    <w:rsid w:val="0024655F"/>
    <w:rsid w:val="002547F5"/>
    <w:rsid w:val="00265DF2"/>
    <w:rsid w:val="002D3E83"/>
    <w:rsid w:val="002E6099"/>
    <w:rsid w:val="002E7958"/>
    <w:rsid w:val="00314D55"/>
    <w:rsid w:val="00317966"/>
    <w:rsid w:val="00321492"/>
    <w:rsid w:val="00394F5C"/>
    <w:rsid w:val="003B155E"/>
    <w:rsid w:val="003C7E3D"/>
    <w:rsid w:val="003F513C"/>
    <w:rsid w:val="004317E1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44EE6"/>
    <w:rsid w:val="00657B3D"/>
    <w:rsid w:val="00697E4B"/>
    <w:rsid w:val="006A762E"/>
    <w:rsid w:val="006D0A45"/>
    <w:rsid w:val="006D5051"/>
    <w:rsid w:val="00733BA3"/>
    <w:rsid w:val="007512F2"/>
    <w:rsid w:val="0076067D"/>
    <w:rsid w:val="007935E6"/>
    <w:rsid w:val="008006C1"/>
    <w:rsid w:val="0080324E"/>
    <w:rsid w:val="00803496"/>
    <w:rsid w:val="0081330F"/>
    <w:rsid w:val="008869F9"/>
    <w:rsid w:val="00890976"/>
    <w:rsid w:val="00893F46"/>
    <w:rsid w:val="008E527E"/>
    <w:rsid w:val="008E7319"/>
    <w:rsid w:val="008F028D"/>
    <w:rsid w:val="008F0915"/>
    <w:rsid w:val="008F1ABB"/>
    <w:rsid w:val="00910826"/>
    <w:rsid w:val="00933CEB"/>
    <w:rsid w:val="00953A7A"/>
    <w:rsid w:val="009776A1"/>
    <w:rsid w:val="0099092B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E6F70"/>
    <w:rsid w:val="00DF0B47"/>
    <w:rsid w:val="00DF2EBC"/>
    <w:rsid w:val="00DF6EA5"/>
    <w:rsid w:val="00E326CC"/>
    <w:rsid w:val="00E405A6"/>
    <w:rsid w:val="00E40801"/>
    <w:rsid w:val="00E8799E"/>
    <w:rsid w:val="00ED3913"/>
    <w:rsid w:val="00EE60AB"/>
    <w:rsid w:val="00EF2F77"/>
    <w:rsid w:val="00EF5C59"/>
    <w:rsid w:val="00F14498"/>
    <w:rsid w:val="00F46E8F"/>
    <w:rsid w:val="00F82046"/>
    <w:rsid w:val="00F832DD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3C7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defixcontactojosue@codefix.c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defixcontactomallely@codefix.c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35</TotalTime>
  <Pages>3</Pages>
  <Words>254</Words>
  <Characters>1826</Characters>
  <Application>Microsoft Office Word</Application>
  <DocSecurity>0</DocSecurity>
  <Lines>140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JUAN JOSUE CASTILLO LOYOLA</cp:lastModifiedBy>
  <cp:revision>11</cp:revision>
  <cp:lastPrinted>2008-08-04T13:42:00Z</cp:lastPrinted>
  <dcterms:created xsi:type="dcterms:W3CDTF">2022-03-05T19:23:00Z</dcterms:created>
  <dcterms:modified xsi:type="dcterms:W3CDTF">2025-11-20T02:21:00Z</dcterms:modified>
</cp:coreProperties>
</file>